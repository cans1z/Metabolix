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C428" w14:textId="77777777" w:rsidR="00CD462B" w:rsidRPr="00067E7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  <w:lang w:val="en-US"/>
        </w:rPr>
      </w:pPr>
      <w:bookmarkStart w:id="0" w:name="OLE_LINK2"/>
      <w:bookmarkStart w:id="1" w:name="OLE_LINK3"/>
    </w:p>
    <w:p w14:paraId="6279046D" w14:textId="77777777"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7ABB7E4" w14:textId="77777777"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71BA8E0D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CE87BF7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1DE8744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79C2389C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B02B0EF" w14:textId="77777777"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14:paraId="214A88D5" w14:textId="77777777"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3701C36" w14:textId="77777777"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Сценарии использования </w:t>
      </w:r>
      <w:r w:rsidRPr="00900886">
        <w:rPr>
          <w:rFonts w:eastAsia="Times New Roman" w:cs="Times New Roman"/>
          <w:b/>
          <w:bCs/>
          <w:color w:val="000000" w:themeColor="text1"/>
          <w:sz w:val="28"/>
          <w:szCs w:val="28"/>
        </w:rPr>
        <w:t>системы – «</w:t>
      </w:r>
      <w:r w:rsidRPr="00900886">
        <w:rPr>
          <w:rFonts w:cs="Times New Roman"/>
          <w:b/>
          <w:bCs/>
          <w:color w:val="000000"/>
          <w:sz w:val="28"/>
          <w:szCs w:val="28"/>
        </w:rPr>
        <w:t>Сервис</w:t>
      </w:r>
      <w:r w:rsidR="00C57301">
        <w:rPr>
          <w:rFonts w:cs="Times New Roman"/>
          <w:b/>
          <w:bCs/>
          <w:color w:val="000000"/>
          <w:sz w:val="28"/>
          <w:szCs w:val="28"/>
        </w:rPr>
        <w:t xml:space="preserve"> </w:t>
      </w:r>
      <w:r w:rsidR="00C57301" w:rsidRPr="00C57301">
        <w:rPr>
          <w:rFonts w:cs="Times New Roman"/>
          <w:b/>
          <w:bCs/>
          <w:color w:val="000000"/>
          <w:sz w:val="28"/>
          <w:szCs w:val="28"/>
        </w:rPr>
        <w:t>персонализированного контроля питания</w:t>
      </w:r>
      <w:r w:rsidRPr="00900886">
        <w:rPr>
          <w:rFonts w:cs="Times New Roman"/>
          <w:b/>
          <w:bCs/>
          <w:color w:val="000000"/>
          <w:sz w:val="28"/>
          <w:szCs w:val="28"/>
        </w:rPr>
        <w:t>»</w:t>
      </w:r>
    </w:p>
    <w:p w14:paraId="3EF70C5F" w14:textId="77777777"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26A280AA" w14:textId="77777777"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432EBFAB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737BC8A7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ECD9E15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61368FBA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0534B568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521FFA4C" w14:textId="77777777"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FD21332" w14:textId="77777777"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14:paraId="293739FC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46B843B3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260A0AFD" w14:textId="77777777"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 </w:t>
      </w:r>
    </w:p>
    <w:p w14:paraId="6A544108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3D4FC7CB" w14:textId="77777777"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 w:rsidRPr="00AD686B">
        <w:rPr>
          <w:rFonts w:eastAsia="Times New Roman" w:cs="Times New Roman"/>
          <w:color w:val="000000"/>
          <w:sz w:val="28"/>
          <w:szCs w:val="28"/>
        </w:rPr>
        <w:t>ИСПк-</w:t>
      </w:r>
      <w:r w:rsidR="00D046C2">
        <w:rPr>
          <w:rFonts w:eastAsia="Times New Roman" w:cs="Times New Roman"/>
          <w:color w:val="000000"/>
          <w:sz w:val="28"/>
          <w:szCs w:val="28"/>
        </w:rPr>
        <w:t>4</w:t>
      </w:r>
      <w:r w:rsidRPr="00AD686B">
        <w:rPr>
          <w:rFonts w:eastAsia="Times New Roman" w:cs="Times New Roman"/>
          <w:color w:val="000000"/>
          <w:sz w:val="28"/>
          <w:szCs w:val="28"/>
        </w:rPr>
        <w:t>04-52-00</w:t>
      </w:r>
    </w:p>
    <w:p w14:paraId="38B08233" w14:textId="77777777" w:rsidR="00900886" w:rsidRDefault="00C57301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Титков Д.М.</w:t>
      </w:r>
    </w:p>
    <w:p w14:paraId="667FB4FE" w14:textId="77777777" w:rsidR="006A7FEE" w:rsidRDefault="006A7FEE">
      <w:pPr>
        <w:spacing w:before="0" w:after="200" w:line="276" w:lineRule="auto"/>
        <w:ind w:firstLine="0"/>
        <w:contextualSpacing w:val="0"/>
        <w:jc w:val="left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br w:type="page"/>
      </w:r>
    </w:p>
    <w:p w14:paraId="4C4F65A4" w14:textId="77777777" w:rsidR="00C57301" w:rsidRDefault="00C57301" w:rsidP="00C57301">
      <w:r w:rsidRPr="00C57301">
        <w:lastRenderedPageBreak/>
        <w:t>Ниже представлены сценарии использования системы «</w:t>
      </w:r>
      <w:r>
        <w:rPr>
          <w:lang w:val="en-US"/>
        </w:rPr>
        <w:t>Metabolix</w:t>
      </w:r>
      <w:r w:rsidRPr="00C57301">
        <w:t>», охватывающие основные варианты взаимодействия пользователя с системой – от регистрации и расчёта персонального плана до ключевой функции продукта: диагностики причины отклонения фактического результата от запланированного и формирования персонализированного объяснения (сценарий UC-4).</w:t>
      </w:r>
    </w:p>
    <w:p w14:paraId="1CFB179A" w14:textId="77777777" w:rsidR="00B477A7" w:rsidRPr="00C57301" w:rsidRDefault="00B477A7" w:rsidP="00B477A7">
      <w:r w:rsidRPr="00B477A7">
        <w:t>Сценарий UC-1 представлен на рисунке 1 и в таблице 1.</w:t>
      </w:r>
    </w:p>
    <w:p w14:paraId="67C52C4F" w14:textId="77777777" w:rsidR="00E252EC" w:rsidRDefault="00B477A7" w:rsidP="00B477A7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0C3648" wp14:editId="7D8B49B6">
            <wp:extent cx="5940000" cy="321081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1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C9D7" w14:textId="77777777" w:rsidR="00E252EC" w:rsidRDefault="00E252EC" w:rsidP="00E252EC">
      <w:pPr>
        <w:pStyle w:val="a9"/>
      </w:pPr>
      <w:r>
        <w:t>Рисунок 1 – Сценарий «</w:t>
      </w:r>
      <w:r w:rsidR="00B477A7" w:rsidRPr="00B477A7">
        <w:t>Регистрация и расчёт персонального плана</w:t>
      </w:r>
      <w:r>
        <w:t>»</w:t>
      </w:r>
    </w:p>
    <w:p w14:paraId="00E8E93E" w14:textId="77777777" w:rsidR="00E252EC" w:rsidRPr="00E252EC" w:rsidRDefault="00E252EC" w:rsidP="00E252EC">
      <w:pPr>
        <w:pStyle w:val="vgutTableName"/>
      </w:pPr>
      <w:r>
        <w:t xml:space="preserve">Таблица 1 – Сценарий </w:t>
      </w:r>
      <w:r w:rsidR="00EB4C30">
        <w:rPr>
          <w:lang w:val="en-US"/>
        </w:rPr>
        <w:t>UC-</w:t>
      </w:r>
      <w:r>
        <w:t>1</w:t>
      </w:r>
    </w:p>
    <w:tbl>
      <w:tblPr>
        <w:tblStyle w:val="ac"/>
        <w:tblW w:w="10194" w:type="dxa"/>
        <w:tblLook w:val="04A0" w:firstRow="1" w:lastRow="0" w:firstColumn="1" w:lastColumn="0" w:noHBand="0" w:noVBand="1"/>
      </w:tblPr>
      <w:tblGrid>
        <w:gridCol w:w="2263"/>
        <w:gridCol w:w="7931"/>
      </w:tblGrid>
      <w:tr w:rsidR="00B477A7" w14:paraId="5A46AE23" w14:textId="77777777" w:rsidTr="006A7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bookmarkEnd w:id="0"/>
          <w:bookmarkEnd w:id="1"/>
          <w:p w14:paraId="0248A27B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Наименование</w:t>
            </w:r>
          </w:p>
        </w:tc>
        <w:tc>
          <w:tcPr>
            <w:tcW w:w="7931" w:type="dxa"/>
          </w:tcPr>
          <w:p w14:paraId="378DE994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Регистрация и расчёт персонального плана</w:t>
            </w:r>
          </w:p>
        </w:tc>
      </w:tr>
      <w:tr w:rsidR="00B477A7" w14:paraId="5477574C" w14:textId="77777777" w:rsidTr="006A7FEE">
        <w:tc>
          <w:tcPr>
            <w:tcW w:w="2263" w:type="dxa"/>
            <w:vAlign w:val="center"/>
          </w:tcPr>
          <w:p w14:paraId="64935E5D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Идентификатор</w:t>
            </w:r>
          </w:p>
        </w:tc>
        <w:tc>
          <w:tcPr>
            <w:tcW w:w="7931" w:type="dxa"/>
          </w:tcPr>
          <w:p w14:paraId="0497F3F9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UC-1</w:t>
            </w:r>
          </w:p>
        </w:tc>
      </w:tr>
      <w:tr w:rsidR="00B477A7" w14:paraId="46391BBA" w14:textId="77777777" w:rsidTr="006A7FEE">
        <w:tc>
          <w:tcPr>
            <w:tcW w:w="2263" w:type="dxa"/>
            <w:vAlign w:val="center"/>
          </w:tcPr>
          <w:p w14:paraId="015CCF29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Основной актор</w:t>
            </w:r>
          </w:p>
        </w:tc>
        <w:tc>
          <w:tcPr>
            <w:tcW w:w="7931" w:type="dxa"/>
          </w:tcPr>
          <w:p w14:paraId="6084157C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Пользователь</w:t>
            </w:r>
          </w:p>
        </w:tc>
      </w:tr>
      <w:tr w:rsidR="00B477A7" w14:paraId="76FBAC57" w14:textId="77777777" w:rsidTr="006A7FEE">
        <w:tc>
          <w:tcPr>
            <w:tcW w:w="2263" w:type="dxa"/>
            <w:vAlign w:val="center"/>
          </w:tcPr>
          <w:p w14:paraId="17E9802C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Предусловие</w:t>
            </w:r>
          </w:p>
        </w:tc>
        <w:tc>
          <w:tcPr>
            <w:tcW w:w="7931" w:type="dxa"/>
          </w:tcPr>
          <w:p w14:paraId="73E6C40A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Пользователь установил мобильное приложение и не имеет учётной записи в системе.</w:t>
            </w:r>
          </w:p>
        </w:tc>
      </w:tr>
      <w:tr w:rsidR="00B477A7" w14:paraId="3372E444" w14:textId="77777777" w:rsidTr="006A7FEE">
        <w:tc>
          <w:tcPr>
            <w:tcW w:w="2263" w:type="dxa"/>
            <w:vAlign w:val="center"/>
          </w:tcPr>
          <w:p w14:paraId="300F776C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Основной поток событий</w:t>
            </w:r>
          </w:p>
        </w:tc>
        <w:tc>
          <w:tcPr>
            <w:tcW w:w="7931" w:type="dxa"/>
          </w:tcPr>
          <w:p w14:paraId="5C6540C6" w14:textId="77777777" w:rsidR="00B477A7" w:rsidRPr="006A7FEE" w:rsidRDefault="00B477A7" w:rsidP="00B477A7">
            <w:pPr>
              <w:pStyle w:val="vgutTableName"/>
            </w:pPr>
            <w:r w:rsidRPr="00EE66B7">
              <w:t xml:space="preserve">1. Пользователь выбирает регистрацию по адресу электронной почты либо через учётную запись Google. 2. Система направляет на указанный адрес одноразовый код подтверждения (либо получает и проверяет токен Google). 3. Пользователь вводит код подтверждения. 4. Система создаёт учётную запись и открывает анкету профиля. 5. Пользователь указывает пол, дату рождения, рост, текущий вес, целевой вес, желаемый срок достижения цели и уровень физической активности. 6. Система рассчитывает основной обмен, суточную норму калорий и распределение по белкам, жирам и углеводам. 7. Система отображает рассчитанный план </w:t>
            </w:r>
            <w:r w:rsidRPr="00EE66B7">
              <w:lastRenderedPageBreak/>
              <w:t>и предлагает пользователю подтвердить его либо скорректировать вручную. 8. Пользователь подтверждает план; система сохраняет его как плановый ориентир и назначает дату первой контрольной точки.</w:t>
            </w:r>
          </w:p>
        </w:tc>
      </w:tr>
      <w:tr w:rsidR="00B477A7" w14:paraId="7D9F82F8" w14:textId="77777777" w:rsidTr="006A7FEE">
        <w:tc>
          <w:tcPr>
            <w:tcW w:w="2263" w:type="dxa"/>
            <w:vAlign w:val="center"/>
          </w:tcPr>
          <w:p w14:paraId="59ABD39A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lastRenderedPageBreak/>
              <w:t>Альтернативный поток 1</w:t>
            </w:r>
          </w:p>
        </w:tc>
        <w:tc>
          <w:tcPr>
            <w:tcW w:w="7931" w:type="dxa"/>
          </w:tcPr>
          <w:p w14:paraId="2FE19F0D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На шаге 3 пользователь вводит неверный либо просроченный код – система отклоняет вход и предлагает запросить код повторно.</w:t>
            </w:r>
          </w:p>
        </w:tc>
      </w:tr>
      <w:tr w:rsidR="00B477A7" w14:paraId="5C14A72A" w14:textId="77777777" w:rsidTr="006A7FEE">
        <w:tc>
          <w:tcPr>
            <w:tcW w:w="2263" w:type="dxa"/>
            <w:vAlign w:val="center"/>
          </w:tcPr>
          <w:p w14:paraId="6B706EB5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>
              <w:t>Альтернативный поток 2</w:t>
            </w:r>
          </w:p>
        </w:tc>
        <w:tc>
          <w:tcPr>
            <w:tcW w:w="7931" w:type="dxa"/>
          </w:tcPr>
          <w:p w14:paraId="53541774" w14:textId="77777777" w:rsidR="00B477A7" w:rsidRDefault="00B477A7" w:rsidP="00B477A7">
            <w:pPr>
              <w:pStyle w:val="vgutTableName"/>
              <w:rPr>
                <w:sz w:val="28"/>
                <w:szCs w:val="28"/>
              </w:rPr>
            </w:pPr>
            <w:r w:rsidRPr="00EE66B7">
              <w:t>На шаге 7 пользователь вручную корректирует одно или несколько рассчитанных значений – система сохраняет план с учётом введённых пользователем значений вместо расчётных (согласно FR-04).</w:t>
            </w:r>
          </w:p>
        </w:tc>
      </w:tr>
      <w:tr w:rsidR="00B477A7" w14:paraId="35CCF24D" w14:textId="77777777" w:rsidTr="006A7FEE">
        <w:tc>
          <w:tcPr>
            <w:tcW w:w="2263" w:type="dxa"/>
            <w:vAlign w:val="center"/>
          </w:tcPr>
          <w:p w14:paraId="1F5DD0EC" w14:textId="77777777" w:rsidR="00B477A7" w:rsidRDefault="00B477A7" w:rsidP="00B477A7">
            <w:pPr>
              <w:pStyle w:val="vgutTableName"/>
            </w:pPr>
            <w:r>
              <w:t>Постусловие</w:t>
            </w:r>
          </w:p>
        </w:tc>
        <w:tc>
          <w:tcPr>
            <w:tcW w:w="7931" w:type="dxa"/>
          </w:tcPr>
          <w:p w14:paraId="6D24BF54" w14:textId="77777777" w:rsidR="00B477A7" w:rsidRDefault="00B477A7" w:rsidP="00B477A7">
            <w:pPr>
              <w:pStyle w:val="vgutTableName"/>
            </w:pPr>
            <w:r w:rsidRPr="00EE66B7">
              <w:t>Учётная запись создана, профиль заполнен, персональный план по КБЖУ рассчитан и сохранён, назначена дата первой контрольной точки.</w:t>
            </w:r>
          </w:p>
        </w:tc>
      </w:tr>
      <w:tr w:rsidR="00B477A7" w14:paraId="326AD81F" w14:textId="77777777" w:rsidTr="006A7FEE">
        <w:tc>
          <w:tcPr>
            <w:tcW w:w="2263" w:type="dxa"/>
            <w:vAlign w:val="center"/>
          </w:tcPr>
          <w:p w14:paraId="12784652" w14:textId="77777777" w:rsidR="00B477A7" w:rsidRDefault="00B477A7" w:rsidP="00B477A7">
            <w:pPr>
              <w:pStyle w:val="vgutTableName"/>
            </w:pPr>
            <w:r>
              <w:t>Специальные требования</w:t>
            </w:r>
          </w:p>
        </w:tc>
        <w:tc>
          <w:tcPr>
            <w:tcW w:w="7931" w:type="dxa"/>
          </w:tcPr>
          <w:p w14:paraId="2B2E832B" w14:textId="77777777" w:rsidR="00B477A7" w:rsidRDefault="00B477A7" w:rsidP="00B477A7">
            <w:pPr>
              <w:pStyle w:val="vgutTableName"/>
            </w:pPr>
            <w:r w:rsidRPr="00EE66B7">
              <w:t>Расчёт нормы КБЖУ должен отображаться не позднее 2 секунд после подтверждения анкеты (согласно NFR-01); отклонение расчёта от эталонного значения не должно превышать 1 ккал (согласно NFR-14).</w:t>
            </w:r>
          </w:p>
        </w:tc>
      </w:tr>
    </w:tbl>
    <w:p w14:paraId="47F1EC63" w14:textId="77777777" w:rsidR="00C11E6E" w:rsidRDefault="00C11E6E">
      <w:pPr>
        <w:spacing w:before="0" w:after="200" w:line="276" w:lineRule="auto"/>
        <w:ind w:firstLine="0"/>
        <w:contextualSpacing w:val="0"/>
        <w:jc w:val="left"/>
        <w:rPr>
          <w:rFonts w:cs="Times New Roman"/>
          <w:sz w:val="28"/>
          <w:szCs w:val="28"/>
        </w:rPr>
      </w:pPr>
    </w:p>
    <w:p w14:paraId="2706649D" w14:textId="77777777" w:rsidR="00EB4C30" w:rsidRPr="00EB4C30" w:rsidRDefault="00EB4C30" w:rsidP="00EB4C30">
      <w:r>
        <w:t xml:space="preserve">Сценарий </w:t>
      </w:r>
      <w:r w:rsidRPr="00EB4C30">
        <w:t>UC-2 представлен на рисунке 2 и в таблице 2.</w:t>
      </w:r>
    </w:p>
    <w:p w14:paraId="3B4E9BEC" w14:textId="77777777" w:rsidR="00E252EC" w:rsidRDefault="00E252EC" w:rsidP="002F5F65"/>
    <w:p w14:paraId="51C0921D" w14:textId="77777777" w:rsidR="00E252EC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7B7FC" wp14:editId="4E7A3BE7">
            <wp:extent cx="5940000" cy="31706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7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3328" w14:textId="77777777" w:rsidR="00E252EC" w:rsidRDefault="00E252EC" w:rsidP="002F5F65">
      <w:pPr>
        <w:pStyle w:val="a9"/>
      </w:pPr>
      <w:r>
        <w:t>Рисунок 2 – Сценарий «</w:t>
      </w:r>
      <w:r w:rsidR="00EB4C30">
        <w:t>Ведение дневника питания</w:t>
      </w:r>
      <w:r>
        <w:t>»</w:t>
      </w:r>
    </w:p>
    <w:p w14:paraId="46617074" w14:textId="77777777" w:rsidR="00E252EC" w:rsidRPr="00E252EC" w:rsidRDefault="00E252EC" w:rsidP="00E252EC">
      <w:pPr>
        <w:pStyle w:val="vgutTableName"/>
      </w:pPr>
      <w:r>
        <w:t xml:space="preserve">Таблица 2 – Сценарий </w:t>
      </w:r>
      <w:r w:rsidR="00EB4C30">
        <w:rPr>
          <w:lang w:val="en-US"/>
        </w:rPr>
        <w:t>UC-</w:t>
      </w:r>
      <w:r>
        <w:t>2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47DABEB0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3F3B3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Наименование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8E089" w14:textId="77777777" w:rsidR="00EB4C30" w:rsidRPr="00C11E6E" w:rsidRDefault="00EB4C30" w:rsidP="00EB4C30">
            <w:pPr>
              <w:pStyle w:val="vgutTableText"/>
              <w:ind w:left="130"/>
            </w:pPr>
            <w:r w:rsidRPr="00BB2268">
              <w:t>Ведение дневника питания</w:t>
            </w:r>
          </w:p>
        </w:tc>
      </w:tr>
      <w:tr w:rsidR="00EB4C30" w14:paraId="07A8ABBE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23464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Идентификатор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9A9F" w14:textId="77777777" w:rsidR="00EB4C30" w:rsidRPr="00C11E6E" w:rsidRDefault="00EB4C30" w:rsidP="00EB4C30">
            <w:pPr>
              <w:pStyle w:val="vgutTableText"/>
              <w:ind w:left="130"/>
            </w:pPr>
            <w:r w:rsidRPr="00BB2268">
              <w:t>UC-2</w:t>
            </w:r>
          </w:p>
        </w:tc>
      </w:tr>
      <w:tr w:rsidR="00EB4C30" w14:paraId="01A7D45A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53BD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Основной актор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70F2" w14:textId="77777777" w:rsidR="00EB4C30" w:rsidRPr="00C11E6E" w:rsidRDefault="00EB4C30" w:rsidP="00EB4C30">
            <w:pPr>
              <w:pStyle w:val="vgutTableText"/>
              <w:ind w:left="130"/>
            </w:pPr>
            <w:r w:rsidRPr="00BB2268">
              <w:t>Пользователь</w:t>
            </w:r>
          </w:p>
        </w:tc>
      </w:tr>
      <w:tr w:rsidR="00EB4C30" w14:paraId="3B81A5B7" w14:textId="77777777" w:rsidTr="00C11E6E">
        <w:trPr>
          <w:cantSplit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A2B68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Предусловие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FCCA" w14:textId="77777777" w:rsidR="00EB4C30" w:rsidRPr="00C11E6E" w:rsidRDefault="00EB4C30" w:rsidP="00EB4C30">
            <w:pPr>
              <w:pStyle w:val="vgutTableText"/>
              <w:ind w:left="130"/>
            </w:pPr>
            <w:r w:rsidRPr="00BB2268">
              <w:t>Пользователь авторизован в системе; профиль заполнен и план рассчитан (выполнен сценарий UC-1).</w:t>
            </w:r>
          </w:p>
        </w:tc>
      </w:tr>
      <w:tr w:rsidR="00EB4C30" w:rsidRPr="00067E7D" w14:paraId="2FE8DFF1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F34D8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Основной поток событий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3ABA" w14:textId="77777777" w:rsidR="00EB4C30" w:rsidRPr="00C11E6E" w:rsidRDefault="00EB4C30" w:rsidP="00EB4C30">
            <w:pPr>
              <w:pStyle w:val="vgutTableText"/>
            </w:pPr>
            <w:r w:rsidRPr="00BB2268">
              <w:t>1. Пользователь открывает дневник питания за текущий день и выбирает приём пищи (завтрак, обед, ужин либо перекус). 2. Пользователь выбирает способ добавления продукта: текстовый поиск по базе либо сканирование штрихкода. 3. Система находит соответствующую карточку продукта и отображает её показатели КБЖУ на 100 г. 4. Пользователь указывает массу продукта либо число порций. 5. Система пересчитывает показатели КБЖУ порции пропорционально указанному количеству и добавляет запись в выбранный приём пищи. 6. Система обновляет суммарные и оставшиеся показатели КБЖУ за день относительно рассчитанной нормы.</w:t>
            </w:r>
          </w:p>
        </w:tc>
      </w:tr>
      <w:tr w:rsidR="00EB4C30" w14:paraId="2E227E1A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E976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Альтернативный поток 1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FD3B" w14:textId="77777777" w:rsidR="00EB4C30" w:rsidRPr="00C11E6E" w:rsidRDefault="00EB4C30" w:rsidP="00EB4C30">
            <w:pPr>
              <w:pStyle w:val="vgutTableText"/>
              <w:ind w:left="125"/>
            </w:pPr>
            <w:r w:rsidRPr="00BB2268">
              <w:t>На шаге 3 продукт по отсканированному штрихкоду не найден в базе – система предлагает пользователю создать карточку продукта вручную, указав наименование и показатели КБЖУ (согласно FR-12).</w:t>
            </w:r>
          </w:p>
        </w:tc>
      </w:tr>
      <w:tr w:rsidR="00EB4C30" w14:paraId="5CFD22CD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C71BA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Альтернативный поток 2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D4F3" w14:textId="77777777" w:rsidR="00EB4C30" w:rsidRPr="00C11E6E" w:rsidRDefault="00EB4C30" w:rsidP="00EB4C30">
            <w:pPr>
              <w:pStyle w:val="vgutTableText"/>
              <w:ind w:left="125"/>
            </w:pPr>
            <w:r w:rsidRPr="00BB2268">
              <w:t>На шаге 2 пользователь выбирает ранее созданное собственное блюдо – система использует сохранённые суммарные показатели блюда вместо повторного поиска отдельных продуктов.</w:t>
            </w:r>
          </w:p>
        </w:tc>
      </w:tr>
      <w:tr w:rsidR="00EB4C30" w14:paraId="75BD0F48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CF8F9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Постусловие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54E1" w14:textId="77777777" w:rsidR="00EB4C30" w:rsidRPr="00C11E6E" w:rsidRDefault="00EB4C30" w:rsidP="00EB4C30">
            <w:pPr>
              <w:pStyle w:val="vgutTableText"/>
              <w:ind w:left="125"/>
            </w:pPr>
            <w:r w:rsidRPr="00BB2268">
              <w:t>Запись о приёме пищи сохранена в дневнике питания пользователя за выбранную дату; показатели дня обновлены.</w:t>
            </w:r>
          </w:p>
        </w:tc>
      </w:tr>
      <w:tr w:rsidR="00EB4C30" w14:paraId="7FB1B645" w14:textId="77777777" w:rsidTr="00C11E6E"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02B4C" w14:textId="77777777" w:rsidR="00EB4C30" w:rsidRPr="00C11E6E" w:rsidRDefault="00EB4C30" w:rsidP="00EB4C30">
            <w:pPr>
              <w:pStyle w:val="vgutTableText"/>
              <w:ind w:left="125"/>
            </w:pPr>
            <w:r w:rsidRPr="00C11E6E">
              <w:t>Специальные требования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A036A" w14:textId="77777777" w:rsidR="00EB4C30" w:rsidRPr="00C11E6E" w:rsidRDefault="00EB4C30" w:rsidP="00EB4C30">
            <w:pPr>
              <w:pStyle w:val="vgutTableText"/>
              <w:ind w:left="125"/>
            </w:pPr>
            <w:r w:rsidRPr="00BB2268">
              <w:t>Время отклика при добавлении продукта из локального кэша не должно превышать 1 секунды; поиск по базе данных – не более 2 секунд при 95-м процентиле (согласно NFR-03).</w:t>
            </w:r>
          </w:p>
        </w:tc>
      </w:tr>
    </w:tbl>
    <w:p w14:paraId="5FAA812E" w14:textId="77777777" w:rsidR="001A345D" w:rsidRDefault="001A345D" w:rsidP="00C11E6E">
      <w:pPr>
        <w:spacing w:after="200"/>
        <w:ind w:firstLine="0"/>
      </w:pPr>
    </w:p>
    <w:p w14:paraId="2B2AB554" w14:textId="77777777" w:rsidR="00EB4C30" w:rsidRPr="00EB4C30" w:rsidRDefault="00EB4C30" w:rsidP="00EB4C30">
      <w:r w:rsidRPr="00EB4C30">
        <w:t>Сценарий UC-3 представлен на рисунке 3 и в таблице 3.</w:t>
      </w:r>
    </w:p>
    <w:p w14:paraId="207B1569" w14:textId="77777777" w:rsidR="00114FE0" w:rsidRDefault="00114FE0" w:rsidP="00114FE0"/>
    <w:p w14:paraId="2CF111F8" w14:textId="77777777" w:rsidR="00114FE0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58E256" wp14:editId="66EFD9C7">
            <wp:extent cx="5940000" cy="289756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89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331B" w14:textId="77777777" w:rsidR="00114FE0" w:rsidRDefault="00114FE0" w:rsidP="00114FE0">
      <w:pPr>
        <w:pStyle w:val="a9"/>
      </w:pPr>
      <w:r>
        <w:t>Рисунок 3 – Сценарий «</w:t>
      </w:r>
      <w:r w:rsidR="00EB4C30">
        <w:t>Фиксация веса и отслеживание прогресса</w:t>
      </w:r>
      <w:r>
        <w:t>»</w:t>
      </w:r>
    </w:p>
    <w:p w14:paraId="5AF46EBF" w14:textId="77777777" w:rsidR="00815AA9" w:rsidRPr="00EB4C30" w:rsidRDefault="00114FE0" w:rsidP="00815AA9">
      <w:pPr>
        <w:pStyle w:val="vgutTableName"/>
        <w:rPr>
          <w:lang w:val="en-US"/>
        </w:rPr>
      </w:pPr>
      <w:r>
        <w:t xml:space="preserve">Таблица 3 – Сценарий </w:t>
      </w:r>
      <w:r w:rsidR="00EB4C30">
        <w:rPr>
          <w:lang w:val="en-US"/>
        </w:rPr>
        <w:t>UC-</w:t>
      </w:r>
      <w:r>
        <w:t>3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42FFD098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6E496A5A" w14:textId="77777777" w:rsidR="00EB4C30" w:rsidRDefault="00EB4C30" w:rsidP="00EB4C30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1181FE27" w14:textId="77777777" w:rsidR="00EB4C30" w:rsidRDefault="00EB4C30" w:rsidP="00EB4C30">
            <w:pPr>
              <w:pStyle w:val="vgutTableText"/>
            </w:pPr>
            <w:r w:rsidRPr="00C51729">
              <w:t>Фиксация веса и отслеживание прогресса</w:t>
            </w:r>
          </w:p>
        </w:tc>
      </w:tr>
      <w:tr w:rsidR="00EB4C30" w14:paraId="59C7D90F" w14:textId="77777777" w:rsidTr="00CA2D2E">
        <w:tc>
          <w:tcPr>
            <w:tcW w:w="2263" w:type="dxa"/>
            <w:vAlign w:val="center"/>
          </w:tcPr>
          <w:p w14:paraId="6AF23A6C" w14:textId="77777777" w:rsidR="00EB4C30" w:rsidRDefault="00EB4C30" w:rsidP="00EB4C30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69B82DF4" w14:textId="77777777" w:rsidR="00EB4C30" w:rsidRDefault="00EB4C30" w:rsidP="00EB4C30">
            <w:pPr>
              <w:pStyle w:val="vgutTableText"/>
            </w:pPr>
            <w:r w:rsidRPr="00C51729">
              <w:t>UC-3</w:t>
            </w:r>
          </w:p>
        </w:tc>
      </w:tr>
      <w:tr w:rsidR="00EB4C30" w14:paraId="40075F66" w14:textId="77777777" w:rsidTr="00CA2D2E">
        <w:tc>
          <w:tcPr>
            <w:tcW w:w="2263" w:type="dxa"/>
            <w:vAlign w:val="center"/>
          </w:tcPr>
          <w:p w14:paraId="62DEF21C" w14:textId="77777777" w:rsidR="00EB4C30" w:rsidRDefault="00EB4C30" w:rsidP="00EB4C30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1DFAF7F6" w14:textId="77777777" w:rsidR="00EB4C30" w:rsidRDefault="00EB4C30" w:rsidP="00EB4C30">
            <w:pPr>
              <w:pStyle w:val="vgutTableText"/>
            </w:pPr>
            <w:r w:rsidRPr="00C51729">
              <w:t>Пользователь</w:t>
            </w:r>
          </w:p>
        </w:tc>
      </w:tr>
      <w:tr w:rsidR="00EB4C30" w14:paraId="49683BE4" w14:textId="77777777" w:rsidTr="00CA2D2E">
        <w:tc>
          <w:tcPr>
            <w:tcW w:w="2263" w:type="dxa"/>
            <w:vAlign w:val="center"/>
          </w:tcPr>
          <w:p w14:paraId="75E3AD62" w14:textId="77777777" w:rsidR="00EB4C30" w:rsidRDefault="00EB4C30" w:rsidP="00EB4C30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3A7F86EE" w14:textId="77777777" w:rsidR="00EB4C30" w:rsidRDefault="00EB4C30" w:rsidP="00EB4C30">
            <w:pPr>
              <w:pStyle w:val="vgutTableText"/>
            </w:pPr>
            <w:r w:rsidRPr="00C51729">
              <w:t>Пользователь авторизован в системе; план по КБЖУ рассчитан (выполнен сценарий UC-1).</w:t>
            </w:r>
          </w:p>
        </w:tc>
      </w:tr>
      <w:tr w:rsidR="00EB4C30" w14:paraId="6421790E" w14:textId="77777777" w:rsidTr="00CA2D2E">
        <w:tc>
          <w:tcPr>
            <w:tcW w:w="2263" w:type="dxa"/>
            <w:vAlign w:val="center"/>
          </w:tcPr>
          <w:p w14:paraId="3ECE7517" w14:textId="77777777" w:rsidR="00EB4C30" w:rsidRDefault="00EB4C30" w:rsidP="00EB4C3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116ED657" w14:textId="77777777" w:rsidR="00EB4C30" w:rsidRDefault="00EB4C30" w:rsidP="00EB4C30">
            <w:pPr>
              <w:pStyle w:val="vgutTableText"/>
            </w:pPr>
            <w:r w:rsidRPr="00C51729">
              <w:t>1. Пользователь открывает раздел «Прогресс» и вносит текущее значение веса. 2. Система сохраняет запись веса с текущей датой. 3. Система пересчитывает скользящее среднее веса за последние 7 дней. 4. Система обновляет график динамики веса и рассчитывает текущее значение ИМТ. 5. Пользователь просматривает обновлённый график и сводную статистику потребления КБЖУ за выбранный период.</w:t>
            </w:r>
          </w:p>
        </w:tc>
      </w:tr>
      <w:tr w:rsidR="00EB4C30" w14:paraId="083F95B0" w14:textId="77777777" w:rsidTr="00CA2D2E">
        <w:tc>
          <w:tcPr>
            <w:tcW w:w="2263" w:type="dxa"/>
            <w:vAlign w:val="center"/>
          </w:tcPr>
          <w:p w14:paraId="732E09CA" w14:textId="77777777" w:rsidR="00EB4C30" w:rsidRDefault="00EB4C30" w:rsidP="00EB4C30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483A8650" w14:textId="77777777" w:rsidR="00EB4C30" w:rsidRDefault="00EB4C30" w:rsidP="00EB4C30">
            <w:pPr>
              <w:pStyle w:val="vgutTableText"/>
            </w:pPr>
            <w:r w:rsidRPr="00C51729">
              <w:t>На шаге 1 пользователь вносит вес, отличающийся от предыдущего значения более чем на 5 % за один день – система принимает значение, но сопровождает график отметкой о возможной ошибке ввода.</w:t>
            </w:r>
          </w:p>
        </w:tc>
      </w:tr>
      <w:tr w:rsidR="00EB4C30" w14:paraId="606A7988" w14:textId="77777777" w:rsidTr="00CA2D2E">
        <w:tc>
          <w:tcPr>
            <w:tcW w:w="2263" w:type="dxa"/>
            <w:vAlign w:val="center"/>
          </w:tcPr>
          <w:p w14:paraId="0A5E46A0" w14:textId="77777777" w:rsidR="00EB4C30" w:rsidRDefault="00EB4C30" w:rsidP="00EB4C30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5DC818C1" w14:textId="77777777" w:rsidR="00EB4C30" w:rsidRDefault="00EB4C30" w:rsidP="00EB4C30">
            <w:pPr>
              <w:pStyle w:val="vgutTableText"/>
            </w:pPr>
            <w:r w:rsidRPr="00C51729">
              <w:t>Новое значение веса сохранено; скользящее среднее, график и ИМТ обновлены.</w:t>
            </w:r>
          </w:p>
        </w:tc>
      </w:tr>
      <w:tr w:rsidR="00EB4C30" w14:paraId="682DD58D" w14:textId="77777777" w:rsidTr="00CA2D2E">
        <w:tc>
          <w:tcPr>
            <w:tcW w:w="2263" w:type="dxa"/>
            <w:vAlign w:val="center"/>
          </w:tcPr>
          <w:p w14:paraId="6FC532F1" w14:textId="77777777" w:rsidR="00EB4C30" w:rsidRDefault="00EB4C30" w:rsidP="00EB4C3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938" w:type="dxa"/>
          </w:tcPr>
          <w:p w14:paraId="7B402DE6" w14:textId="77777777" w:rsidR="00EB4C30" w:rsidRDefault="00EB4C30" w:rsidP="00EB4C30">
            <w:pPr>
              <w:pStyle w:val="vgutTableText"/>
            </w:pPr>
            <w:r w:rsidRPr="00C51729">
              <w:t>Отображение обновлённого графика не должно требовать перезагрузки экрана.</w:t>
            </w:r>
          </w:p>
        </w:tc>
      </w:tr>
    </w:tbl>
    <w:p w14:paraId="41666BF2" w14:textId="77777777" w:rsidR="00CA2D2E" w:rsidRDefault="00CA2D2E" w:rsidP="00CA2D2E">
      <w:pPr>
        <w:spacing w:after="200"/>
        <w:ind w:firstLine="0"/>
      </w:pPr>
    </w:p>
    <w:p w14:paraId="11480812" w14:textId="77777777" w:rsidR="00701501" w:rsidRDefault="00701501" w:rsidP="002F5F65">
      <w:r>
        <w:t>Сценарий UC-4 представлен на рисунке 4 и в таблице 4.</w:t>
      </w:r>
    </w:p>
    <w:p w14:paraId="136A5643" w14:textId="77777777" w:rsidR="00701501" w:rsidRDefault="00EB4C30" w:rsidP="00EB4C30">
      <w:pPr>
        <w:spacing w:before="0" w:after="200" w:line="276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828DA6" wp14:editId="1D80D16E">
            <wp:extent cx="5940000" cy="391317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9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F2E5" w14:textId="77777777" w:rsidR="00701501" w:rsidRDefault="00701501" w:rsidP="00EB4C30">
      <w:pPr>
        <w:pStyle w:val="a9"/>
        <w:spacing w:after="600" w:line="360" w:lineRule="auto"/>
        <w:contextualSpacing w:val="0"/>
      </w:pPr>
      <w:r>
        <w:t>Рисунок 4 – Сценарий «</w:t>
      </w:r>
      <w:r w:rsidR="00EB4C30" w:rsidRPr="00EB4C30">
        <w:t>Диагностика причины отклонения и формирование персонализированного объяснения</w:t>
      </w:r>
      <w:r>
        <w:t>»</w:t>
      </w:r>
    </w:p>
    <w:p w14:paraId="3B2241FD" w14:textId="77777777" w:rsidR="00701501" w:rsidRPr="00114FE0" w:rsidRDefault="00701501" w:rsidP="00701501">
      <w:pPr>
        <w:pStyle w:val="vgutTableName"/>
      </w:pPr>
      <w:r>
        <w:t xml:space="preserve">Таблица 4 – Сценарий </w:t>
      </w:r>
      <w:r w:rsidR="00EB4C30">
        <w:rPr>
          <w:lang w:val="en-US"/>
        </w:rPr>
        <w:t>UC-</w:t>
      </w:r>
      <w:r>
        <w:t>4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B4C30" w14:paraId="7D00484E" w14:textId="77777777" w:rsidTr="00CA2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2C4A580F" w14:textId="77777777" w:rsidR="00EB4C30" w:rsidRDefault="00EB4C30" w:rsidP="00EB4C30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3B21066D" w14:textId="77777777" w:rsidR="00EB4C30" w:rsidRDefault="00EB4C30" w:rsidP="00EB4C30">
            <w:pPr>
              <w:pStyle w:val="vgutTableText"/>
            </w:pPr>
            <w:r w:rsidRPr="006B1B0A">
              <w:t>Диагностика причины отклонения и формирование персонализированного объяснения</w:t>
            </w:r>
          </w:p>
        </w:tc>
      </w:tr>
      <w:tr w:rsidR="00EB4C30" w14:paraId="316E359C" w14:textId="77777777" w:rsidTr="00CA2D2E">
        <w:tc>
          <w:tcPr>
            <w:tcW w:w="2263" w:type="dxa"/>
            <w:vAlign w:val="center"/>
          </w:tcPr>
          <w:p w14:paraId="0EE2C7D5" w14:textId="77777777" w:rsidR="00EB4C30" w:rsidRDefault="00EB4C30" w:rsidP="00EB4C30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2D18F4A5" w14:textId="77777777" w:rsidR="00EB4C30" w:rsidRDefault="00EB4C30" w:rsidP="00EB4C30">
            <w:pPr>
              <w:pStyle w:val="vgutTableText"/>
            </w:pPr>
            <w:r w:rsidRPr="006B1B0A">
              <w:t>UC-4</w:t>
            </w:r>
          </w:p>
        </w:tc>
      </w:tr>
      <w:tr w:rsidR="00EB4C30" w14:paraId="631B7CA0" w14:textId="77777777" w:rsidTr="00CA2D2E">
        <w:tc>
          <w:tcPr>
            <w:tcW w:w="2263" w:type="dxa"/>
            <w:vAlign w:val="center"/>
          </w:tcPr>
          <w:p w14:paraId="6C0B6914" w14:textId="77777777" w:rsidR="00EB4C30" w:rsidRDefault="00EB4C30" w:rsidP="00EB4C30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0CCB0214" w14:textId="77777777" w:rsidR="00EB4C30" w:rsidRDefault="00EB4C30" w:rsidP="00EB4C30">
            <w:pPr>
              <w:pStyle w:val="vgutTableText"/>
            </w:pPr>
            <w:r w:rsidRPr="006B1B0A">
              <w:t>Пользователь (инициатор сценария – планировщик контрольных точек системы)</w:t>
            </w:r>
          </w:p>
        </w:tc>
      </w:tr>
      <w:tr w:rsidR="00EB4C30" w14:paraId="7677364B" w14:textId="77777777" w:rsidTr="00CA2D2E">
        <w:tc>
          <w:tcPr>
            <w:tcW w:w="2263" w:type="dxa"/>
            <w:vAlign w:val="center"/>
          </w:tcPr>
          <w:p w14:paraId="3088EB48" w14:textId="77777777" w:rsidR="00EB4C30" w:rsidRDefault="00EB4C30" w:rsidP="00EB4C30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0FB6E4E1" w14:textId="77777777" w:rsidR="00EB4C30" w:rsidRDefault="00EB4C30" w:rsidP="00EB4C30">
            <w:pPr>
              <w:pStyle w:val="vgutTableText"/>
            </w:pPr>
            <w:r w:rsidRPr="006B1B0A">
              <w:t>Наступила контрольная точка пользователя; выполнен сценарий UC-1 и внесено не менее 2 замеров веса по сценарию UC-3 за период; план по КБЖУ активен.</w:t>
            </w:r>
          </w:p>
        </w:tc>
      </w:tr>
      <w:tr w:rsidR="00EB4C30" w14:paraId="75C3076A" w14:textId="77777777" w:rsidTr="00CA2D2E">
        <w:tc>
          <w:tcPr>
            <w:tcW w:w="2263" w:type="dxa"/>
            <w:vAlign w:val="center"/>
          </w:tcPr>
          <w:p w14:paraId="566AE20B" w14:textId="77777777" w:rsidR="00EB4C30" w:rsidRDefault="00EB4C30" w:rsidP="00EB4C30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5D6E9124" w14:textId="77777777" w:rsidR="00EB4C30" w:rsidRDefault="00EB4C30" w:rsidP="00EB4C30">
            <w:pPr>
              <w:pStyle w:val="vgutTableText"/>
            </w:pPr>
            <w:r w:rsidRPr="006B1B0A">
              <w:t>1. Планировщик системы обнаруживает наступление контрольной точки пользователя и запускает сравнение плановой и фактической динамики веса. 2. Система рассчитывает фактическую динамику по скользящему среднему веса и сравнивает её с плановой динамикой, соответствующей заданному дефициту или профициту калорий. 3. Отклонение превышает установленный порог (0,2 кг/нед на протяжении 2 контрольных точек подряд) – система инициирует диагностику причины. 4. Система проверяет полноту логирования питания пользователя за период. 5. Доля дней с записями составляет не менее 80 % – система переходит к шагу 6, иначе классифицирует причину как «неполное логирование» и переходит к шагу 8. 6. Система проверяет отметки пользователя о краткосрочных физиологических факторах за последние 3–5 дней; при их наличии классифицирует причину как «краткосрочные колебания» и переходит к шагу 8, иначе переходит к шагу 7. 7. Система проверяет длительность непрерывного соблюдения дефицита или профицита: при превышении 8–10 недель классифицирует причину как «вероятная метаболическая адаптация», иначе – как «естественное плато». 8. Система формирует персонализированное текстовое объяснение с указанием диагностированной причины и рекомендацией дальнейших действий и сохраняет использованные основания диагностики. 9. Система уведомляет пользователя о готовом объяснении и отображает его при следующем открытии раздела «Прогресс».</w:t>
            </w:r>
          </w:p>
        </w:tc>
      </w:tr>
      <w:tr w:rsidR="00EB4C30" w14:paraId="1C66497A" w14:textId="77777777" w:rsidTr="00CA2D2E">
        <w:tc>
          <w:tcPr>
            <w:tcW w:w="2263" w:type="dxa"/>
            <w:vAlign w:val="center"/>
          </w:tcPr>
          <w:p w14:paraId="56005894" w14:textId="77777777" w:rsidR="00EB4C30" w:rsidRDefault="00EB4C30" w:rsidP="00EB4C30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66531555" w14:textId="77777777" w:rsidR="00EB4C30" w:rsidRDefault="00EB4C30" w:rsidP="00EB4C30">
            <w:pPr>
              <w:pStyle w:val="vgutTableText"/>
            </w:pPr>
            <w:r w:rsidRPr="006B1B0A">
              <w:t>На шаге 2 отклонение фактической динамики от плановой находится в пределах порога – система не инициирует диагностику и отмечает контрольную точку как пройденную без отклонений.</w:t>
            </w:r>
          </w:p>
        </w:tc>
      </w:tr>
      <w:tr w:rsidR="00EB4C30" w14:paraId="5A025240" w14:textId="77777777" w:rsidTr="00CA2D2E">
        <w:tc>
          <w:tcPr>
            <w:tcW w:w="2263" w:type="dxa"/>
            <w:vAlign w:val="center"/>
          </w:tcPr>
          <w:p w14:paraId="1B1DA0DE" w14:textId="77777777" w:rsidR="00EB4C30" w:rsidRDefault="00EB4C30" w:rsidP="00EB4C30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5AB12C6E" w14:textId="77777777" w:rsidR="00EB4C30" w:rsidRDefault="00EB4C30" w:rsidP="00EB4C30">
            <w:pPr>
              <w:pStyle w:val="vgutTableText"/>
            </w:pPr>
            <w:r w:rsidRPr="006B1B0A">
              <w:t>На шаге 8 значение ИМТ пользователя ниже 18,5 либо выше 30 – система дополнительно включает в объяснение дисклеймер с рекомендацией обратиться к врачу или диетологу (согласно FR-24).</w:t>
            </w:r>
          </w:p>
        </w:tc>
      </w:tr>
      <w:tr w:rsidR="00EB4C30" w14:paraId="03E1DDD3" w14:textId="77777777" w:rsidTr="00CA2D2E">
        <w:tc>
          <w:tcPr>
            <w:tcW w:w="2263" w:type="dxa"/>
            <w:vAlign w:val="center"/>
          </w:tcPr>
          <w:p w14:paraId="261A365F" w14:textId="77777777" w:rsidR="00EB4C30" w:rsidRDefault="00EB4C30" w:rsidP="00EB4C30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56A49B2C" w14:textId="77777777" w:rsidR="00EB4C30" w:rsidRDefault="00EB4C30" w:rsidP="00EB4C30">
            <w:pPr>
              <w:pStyle w:val="vgutTableText"/>
            </w:pPr>
            <w:r w:rsidRPr="006B1B0A">
              <w:t>Причина отклонения диагностирована и сохранена вместе с основаниями; персонализированное объяснение сформировано и доступно пользователю в истории объяснений.</w:t>
            </w:r>
          </w:p>
        </w:tc>
      </w:tr>
      <w:tr w:rsidR="00EB4C30" w14:paraId="16811632" w14:textId="77777777" w:rsidTr="00CA2D2E">
        <w:tc>
          <w:tcPr>
            <w:tcW w:w="2263" w:type="dxa"/>
            <w:vAlign w:val="center"/>
          </w:tcPr>
          <w:p w14:paraId="0B079E47" w14:textId="77777777" w:rsidR="00EB4C30" w:rsidRDefault="00EB4C30" w:rsidP="00EB4C30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938" w:type="dxa"/>
          </w:tcPr>
          <w:p w14:paraId="3E4FCD3B" w14:textId="77777777" w:rsidR="00EB4C30" w:rsidRDefault="00EB4C30" w:rsidP="00EB4C30">
            <w:pPr>
              <w:pStyle w:val="vgutTableText"/>
            </w:pPr>
            <w:r w:rsidRPr="006B1B0A">
              <w:t>Формирование и сохранение объяснения не должно превышать 3 секунд с момента запуска диагностики (согласно NFR-02); объяснение должно содержать причину, её описание и не менее одной рекомендации и не должно формулировать медицинский диагноз (согласно NFR-12, CON-01); вместе с результатом диагностики сохраняются использованные основания и версия набора правил (согласно NFR-13).</w:t>
            </w:r>
          </w:p>
        </w:tc>
      </w:tr>
    </w:tbl>
    <w:p w14:paraId="713D33C2" w14:textId="77777777" w:rsidR="00CA2D2E" w:rsidRDefault="00CA2D2E" w:rsidP="00CA2D2E">
      <w:pPr>
        <w:spacing w:after="200"/>
        <w:ind w:firstLine="0"/>
        <w:rPr>
          <w:lang w:val="en-US"/>
        </w:rPr>
      </w:pPr>
    </w:p>
    <w:p w14:paraId="53F79123" w14:textId="77777777" w:rsidR="00E32051" w:rsidRDefault="00E32051" w:rsidP="00E32051">
      <w:pPr>
        <w:spacing w:after="200"/>
        <w:rPr>
          <w:lang w:val="en-US"/>
        </w:rPr>
      </w:pPr>
      <w:r w:rsidRPr="00E32051">
        <w:t>Сценарий UC-5 представлен на рисунке 5 и в таблице 5.</w:t>
      </w:r>
    </w:p>
    <w:p w14:paraId="5B87C8B3" w14:textId="77777777" w:rsidR="00E32051" w:rsidRDefault="00E32051" w:rsidP="00E32051">
      <w:pPr>
        <w:spacing w:after="20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EF1E4F" wp14:editId="7D6AA31F">
            <wp:extent cx="5940000" cy="381512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8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4D5" w14:textId="77777777" w:rsidR="00E32051" w:rsidRDefault="00E32051" w:rsidP="00E32051">
      <w:pPr>
        <w:pStyle w:val="a9"/>
      </w:pPr>
      <w:r>
        <w:t xml:space="preserve">Рисунок </w:t>
      </w:r>
      <w:r w:rsidRPr="00E32051">
        <w:t xml:space="preserve">5 </w:t>
      </w:r>
      <w:r>
        <w:t>– Сценарий «</w:t>
      </w:r>
      <w:r w:rsidRPr="00E32051">
        <w:t>Просмотр объяснения и корректировка плана</w:t>
      </w:r>
      <w:r>
        <w:t>»</w:t>
      </w:r>
    </w:p>
    <w:p w14:paraId="32C7DEC6" w14:textId="77777777" w:rsidR="00E32051" w:rsidRPr="00E32051" w:rsidRDefault="00E32051" w:rsidP="00E32051">
      <w:pPr>
        <w:spacing w:after="200"/>
        <w:jc w:val="center"/>
      </w:pPr>
    </w:p>
    <w:p w14:paraId="38BA2FE5" w14:textId="77777777" w:rsidR="00E32051" w:rsidRPr="00E32051" w:rsidRDefault="00E32051" w:rsidP="00E32051">
      <w:pPr>
        <w:pStyle w:val="vgutTableName"/>
        <w:rPr>
          <w:lang w:val="en-US"/>
        </w:rPr>
      </w:pPr>
      <w:r>
        <w:t xml:space="preserve">Таблица </w:t>
      </w:r>
      <w:r>
        <w:rPr>
          <w:lang w:val="en-US"/>
        </w:rPr>
        <w:t>5</w:t>
      </w:r>
      <w:r>
        <w:t xml:space="preserve"> – Сценарий </w:t>
      </w:r>
      <w:r>
        <w:rPr>
          <w:lang w:val="en-US"/>
        </w:rPr>
        <w:t>UC-5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32051" w14:paraId="27373609" w14:textId="77777777" w:rsidTr="007B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59CC2621" w14:textId="77777777" w:rsidR="00E32051" w:rsidRDefault="00E32051" w:rsidP="00E32051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07DF93D6" w14:textId="77777777" w:rsidR="00E32051" w:rsidRDefault="00E32051" w:rsidP="00E32051">
            <w:pPr>
              <w:pStyle w:val="vgutTableText"/>
            </w:pPr>
            <w:r w:rsidRPr="00C85943">
              <w:t>Просмотр объяснения и корректировка плана</w:t>
            </w:r>
          </w:p>
        </w:tc>
      </w:tr>
      <w:tr w:rsidR="00E32051" w14:paraId="7701E341" w14:textId="77777777" w:rsidTr="007B1D62">
        <w:tc>
          <w:tcPr>
            <w:tcW w:w="2263" w:type="dxa"/>
            <w:vAlign w:val="center"/>
          </w:tcPr>
          <w:p w14:paraId="0C20C114" w14:textId="77777777" w:rsidR="00E32051" w:rsidRDefault="00E32051" w:rsidP="00E32051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5F9BCC85" w14:textId="77777777" w:rsidR="00E32051" w:rsidRDefault="00E32051" w:rsidP="00E32051">
            <w:pPr>
              <w:pStyle w:val="vgutTableText"/>
            </w:pPr>
            <w:r w:rsidRPr="00C85943">
              <w:t>UC-5</w:t>
            </w:r>
          </w:p>
        </w:tc>
      </w:tr>
      <w:tr w:rsidR="00E32051" w14:paraId="68DFEDB0" w14:textId="77777777" w:rsidTr="007B1D62">
        <w:tc>
          <w:tcPr>
            <w:tcW w:w="2263" w:type="dxa"/>
            <w:vAlign w:val="center"/>
          </w:tcPr>
          <w:p w14:paraId="1E7825C2" w14:textId="77777777" w:rsidR="00E32051" w:rsidRDefault="00E32051" w:rsidP="00E32051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024D41BF" w14:textId="77777777" w:rsidR="00E32051" w:rsidRDefault="00E32051" w:rsidP="00E32051">
            <w:pPr>
              <w:pStyle w:val="vgutTableText"/>
            </w:pPr>
            <w:r w:rsidRPr="00C85943">
              <w:t>Пользователь</w:t>
            </w:r>
          </w:p>
        </w:tc>
      </w:tr>
      <w:tr w:rsidR="00E32051" w14:paraId="08E5F569" w14:textId="77777777" w:rsidTr="007B1D62">
        <w:tc>
          <w:tcPr>
            <w:tcW w:w="2263" w:type="dxa"/>
            <w:vAlign w:val="center"/>
          </w:tcPr>
          <w:p w14:paraId="71AE66B5" w14:textId="77777777" w:rsidR="00E32051" w:rsidRDefault="00E32051" w:rsidP="00E32051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4AA72291" w14:textId="77777777" w:rsidR="00E32051" w:rsidRDefault="00E32051" w:rsidP="00E32051">
            <w:pPr>
              <w:pStyle w:val="vgutTableText"/>
            </w:pPr>
            <w:r w:rsidRPr="00C85943">
              <w:t>Для пользователя сформировано персонализированное объяснение (выполнен сценарий UC-4).</w:t>
            </w:r>
          </w:p>
        </w:tc>
      </w:tr>
      <w:tr w:rsidR="00E32051" w14:paraId="1B3AD6E9" w14:textId="77777777" w:rsidTr="007B1D62">
        <w:tc>
          <w:tcPr>
            <w:tcW w:w="2263" w:type="dxa"/>
            <w:vAlign w:val="center"/>
          </w:tcPr>
          <w:p w14:paraId="790483B9" w14:textId="77777777" w:rsidR="00E32051" w:rsidRDefault="00E32051" w:rsidP="00E32051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3D3E5475" w14:textId="77777777" w:rsidR="00E32051" w:rsidRDefault="00E32051" w:rsidP="00E32051">
            <w:pPr>
              <w:pStyle w:val="vgutTableText"/>
            </w:pPr>
            <w:r w:rsidRPr="00C85943">
              <w:t>1. Пользователь открывает уведомление либо раздел «Прогресс» и переходит к карточке объяснения. 2. Система отображает диагностированную причину, её краткое описание и рекомендацию дальнейших действий. 3. Пользователь знакомится с объяснением и выбирает предложенное действие: скорректировать план вручную, запросить пересчёт плана системой либо продолжить придерживаться текущего плана. 4. Пользователь выбирает пересчёт плана – система повторно рассчитывает норму КБЖУ с учётом фактических данных за истёкший период и предлагает обновлённый план. 5. Пользователь подтверждает обновлённый план – система заменяет им текущий план и переносит дату следующей контрольной точки.</w:t>
            </w:r>
          </w:p>
        </w:tc>
      </w:tr>
      <w:tr w:rsidR="00E32051" w14:paraId="3567F18D" w14:textId="77777777" w:rsidTr="007B1D62">
        <w:tc>
          <w:tcPr>
            <w:tcW w:w="2263" w:type="dxa"/>
            <w:vAlign w:val="center"/>
          </w:tcPr>
          <w:p w14:paraId="3B536A48" w14:textId="77777777" w:rsidR="00E32051" w:rsidRDefault="00E32051" w:rsidP="00E32051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0A212A7F" w14:textId="77777777" w:rsidR="00E32051" w:rsidRDefault="00E32051" w:rsidP="00E32051">
            <w:pPr>
              <w:pStyle w:val="vgutTableText"/>
            </w:pPr>
            <w:r w:rsidRPr="00C85943">
              <w:t>На шаге 3 пользователь выбирает продолжить придерживаться текущего плана – система сохраняет план без изменений и переходит к ожиданию следующей контрольной точки.</w:t>
            </w:r>
          </w:p>
        </w:tc>
      </w:tr>
      <w:tr w:rsidR="00E32051" w14:paraId="70C06705" w14:textId="77777777" w:rsidTr="007B1D62">
        <w:tc>
          <w:tcPr>
            <w:tcW w:w="2263" w:type="dxa"/>
            <w:vAlign w:val="center"/>
          </w:tcPr>
          <w:p w14:paraId="6FAA7687" w14:textId="77777777" w:rsidR="00E32051" w:rsidRDefault="00E32051" w:rsidP="00E32051">
            <w:pPr>
              <w:pStyle w:val="vgutTableText"/>
            </w:pPr>
            <w:r>
              <w:t>Альтернативный поток 2</w:t>
            </w:r>
          </w:p>
        </w:tc>
        <w:tc>
          <w:tcPr>
            <w:tcW w:w="7938" w:type="dxa"/>
          </w:tcPr>
          <w:p w14:paraId="7991FDBE" w14:textId="77777777" w:rsidR="00E32051" w:rsidRDefault="00E32051" w:rsidP="00E32051">
            <w:pPr>
              <w:pStyle w:val="vgutTableText"/>
            </w:pPr>
            <w:r w:rsidRPr="00C85943">
              <w:t>На шаге 4 пользователь корректирует план вручную вместо использования пересчитанных системой значений – система сохраняет введённые пользователем значения (согласно FR-04).</w:t>
            </w:r>
          </w:p>
        </w:tc>
      </w:tr>
      <w:tr w:rsidR="00E32051" w14:paraId="45D7CD79" w14:textId="77777777" w:rsidTr="007B1D62">
        <w:tc>
          <w:tcPr>
            <w:tcW w:w="2263" w:type="dxa"/>
            <w:vAlign w:val="center"/>
          </w:tcPr>
          <w:p w14:paraId="203D148B" w14:textId="77777777" w:rsidR="00E32051" w:rsidRDefault="00E32051" w:rsidP="00E32051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6249D75C" w14:textId="77777777" w:rsidR="00E32051" w:rsidRDefault="00E32051" w:rsidP="00E32051">
            <w:pPr>
              <w:pStyle w:val="vgutTableText"/>
            </w:pPr>
            <w:r w:rsidRPr="00C85943">
              <w:t>Пользователь ознакомлен с объяснением; план по КБЖУ подтверждён без изменений либо обновлён по выбору пользователя.</w:t>
            </w:r>
          </w:p>
        </w:tc>
      </w:tr>
      <w:tr w:rsidR="00E32051" w14:paraId="52C4E412" w14:textId="77777777" w:rsidTr="007B1D62">
        <w:tc>
          <w:tcPr>
            <w:tcW w:w="2263" w:type="dxa"/>
            <w:vAlign w:val="center"/>
          </w:tcPr>
          <w:p w14:paraId="02F267C3" w14:textId="77777777" w:rsidR="00E32051" w:rsidRDefault="00E32051" w:rsidP="00E32051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938" w:type="dxa"/>
          </w:tcPr>
          <w:p w14:paraId="28835E49" w14:textId="77777777" w:rsidR="00E32051" w:rsidRDefault="00E32051" w:rsidP="00E32051">
            <w:pPr>
              <w:pStyle w:val="vgutTableText"/>
            </w:pPr>
            <w:r w:rsidRPr="00C85943">
              <w:t>Карточка объяснения должна визуально выделять категорию диагностированной причины и содержать оговорку об информационном характере рекомендаций (согласно NFR-23, CON-03); история объяснений отображается в порядке от новых к старым (согласно FR-25).</w:t>
            </w:r>
          </w:p>
        </w:tc>
      </w:tr>
    </w:tbl>
    <w:p w14:paraId="666E774E" w14:textId="77777777" w:rsidR="00E32051" w:rsidRPr="00E32051" w:rsidRDefault="00E32051" w:rsidP="00E32051">
      <w:pPr>
        <w:spacing w:after="200"/>
        <w:ind w:firstLine="0"/>
      </w:pPr>
    </w:p>
    <w:p w14:paraId="36E3D356" w14:textId="77777777" w:rsidR="00E32051" w:rsidRPr="00E32051" w:rsidRDefault="00E32051" w:rsidP="00E32051">
      <w:pPr>
        <w:spacing w:after="200"/>
      </w:pPr>
      <w:r w:rsidRPr="00E32051">
        <w:t>Сценарий UC-6 представлен на рисунке 6 и в таблице 6.</w:t>
      </w:r>
    </w:p>
    <w:p w14:paraId="5D2F6893" w14:textId="77777777" w:rsidR="00E32051" w:rsidRDefault="00E32051" w:rsidP="00E32051">
      <w:pPr>
        <w:spacing w:after="20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00E826" wp14:editId="60D6FECD">
            <wp:extent cx="5940000" cy="347707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47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C38A" w14:textId="77777777" w:rsidR="00E32051" w:rsidRDefault="00E32051" w:rsidP="00E32051">
      <w:pPr>
        <w:pStyle w:val="a9"/>
        <w:rPr>
          <w:lang w:val="en-US"/>
        </w:rPr>
      </w:pPr>
      <w:r>
        <w:t xml:space="preserve">Рисунок </w:t>
      </w:r>
      <w:r w:rsidRPr="00E32051">
        <w:t xml:space="preserve">6 </w:t>
      </w:r>
      <w:r>
        <w:t xml:space="preserve">– Сценарий </w:t>
      </w:r>
      <w:r w:rsidRPr="00E32051">
        <w:t>«Экспорт дневника питания за период</w:t>
      </w:r>
      <w:r>
        <w:t>»</w:t>
      </w:r>
    </w:p>
    <w:p w14:paraId="6A1973CD" w14:textId="77777777" w:rsidR="00E32051" w:rsidRPr="00E32051" w:rsidRDefault="00E32051" w:rsidP="00E32051">
      <w:pPr>
        <w:pStyle w:val="vgutTableName"/>
        <w:rPr>
          <w:lang w:val="en-US"/>
        </w:rPr>
      </w:pPr>
      <w:r>
        <w:t xml:space="preserve">Таблица </w:t>
      </w:r>
      <w:r>
        <w:rPr>
          <w:lang w:val="en-US"/>
        </w:rPr>
        <w:t>6</w:t>
      </w:r>
      <w:r>
        <w:t xml:space="preserve"> – Сценарий </w:t>
      </w:r>
      <w:r>
        <w:rPr>
          <w:lang w:val="en-US"/>
        </w:rPr>
        <w:t>UC-6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2263"/>
        <w:gridCol w:w="7938"/>
      </w:tblGrid>
      <w:tr w:rsidR="00E32051" w14:paraId="313F20B9" w14:textId="77777777" w:rsidTr="007B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vAlign w:val="center"/>
          </w:tcPr>
          <w:p w14:paraId="6D7C6440" w14:textId="77777777" w:rsidR="00E32051" w:rsidRDefault="00E32051" w:rsidP="00E32051">
            <w:pPr>
              <w:pStyle w:val="vgutTableText"/>
            </w:pPr>
            <w:r>
              <w:t>Наименование</w:t>
            </w:r>
          </w:p>
        </w:tc>
        <w:tc>
          <w:tcPr>
            <w:tcW w:w="7938" w:type="dxa"/>
          </w:tcPr>
          <w:p w14:paraId="581ED0DA" w14:textId="77777777" w:rsidR="00E32051" w:rsidRDefault="00E32051" w:rsidP="00E32051">
            <w:pPr>
              <w:pStyle w:val="vgutTableText"/>
            </w:pPr>
            <w:r w:rsidRPr="00620083">
              <w:t>Экспорт дневника питания за период</w:t>
            </w:r>
          </w:p>
        </w:tc>
      </w:tr>
      <w:tr w:rsidR="00E32051" w14:paraId="59C38C68" w14:textId="77777777" w:rsidTr="007B1D62">
        <w:tc>
          <w:tcPr>
            <w:tcW w:w="2263" w:type="dxa"/>
            <w:vAlign w:val="center"/>
          </w:tcPr>
          <w:p w14:paraId="5DD737C4" w14:textId="77777777" w:rsidR="00E32051" w:rsidRDefault="00E32051" w:rsidP="00E32051">
            <w:pPr>
              <w:pStyle w:val="vgutTableText"/>
            </w:pPr>
            <w:r>
              <w:t>Идентификатор</w:t>
            </w:r>
          </w:p>
        </w:tc>
        <w:tc>
          <w:tcPr>
            <w:tcW w:w="7938" w:type="dxa"/>
          </w:tcPr>
          <w:p w14:paraId="24833CE3" w14:textId="77777777" w:rsidR="00E32051" w:rsidRDefault="00E32051" w:rsidP="00E32051">
            <w:pPr>
              <w:pStyle w:val="vgutTableText"/>
            </w:pPr>
            <w:r w:rsidRPr="00620083">
              <w:t>UC-6</w:t>
            </w:r>
          </w:p>
        </w:tc>
      </w:tr>
      <w:tr w:rsidR="00E32051" w14:paraId="56657E38" w14:textId="77777777" w:rsidTr="007B1D62">
        <w:tc>
          <w:tcPr>
            <w:tcW w:w="2263" w:type="dxa"/>
            <w:vAlign w:val="center"/>
          </w:tcPr>
          <w:p w14:paraId="3DEE579C" w14:textId="77777777" w:rsidR="00E32051" w:rsidRDefault="00E32051" w:rsidP="00E32051">
            <w:pPr>
              <w:pStyle w:val="vgutTableText"/>
            </w:pPr>
            <w:r>
              <w:t>Основной актор</w:t>
            </w:r>
          </w:p>
        </w:tc>
        <w:tc>
          <w:tcPr>
            <w:tcW w:w="7938" w:type="dxa"/>
          </w:tcPr>
          <w:p w14:paraId="7BA3CFBD" w14:textId="77777777" w:rsidR="00E32051" w:rsidRDefault="00E32051" w:rsidP="00E32051">
            <w:pPr>
              <w:pStyle w:val="vgutTableText"/>
            </w:pPr>
            <w:r w:rsidRPr="00620083">
              <w:t>Пользователь</w:t>
            </w:r>
          </w:p>
        </w:tc>
      </w:tr>
      <w:tr w:rsidR="00E32051" w14:paraId="25C2F621" w14:textId="77777777" w:rsidTr="007B1D62">
        <w:tc>
          <w:tcPr>
            <w:tcW w:w="2263" w:type="dxa"/>
            <w:vAlign w:val="center"/>
          </w:tcPr>
          <w:p w14:paraId="0EA80E3A" w14:textId="77777777" w:rsidR="00E32051" w:rsidRDefault="00E32051" w:rsidP="00E32051">
            <w:pPr>
              <w:pStyle w:val="vgutTableText"/>
            </w:pPr>
            <w:r>
              <w:t>Предусловие</w:t>
            </w:r>
          </w:p>
        </w:tc>
        <w:tc>
          <w:tcPr>
            <w:tcW w:w="7938" w:type="dxa"/>
          </w:tcPr>
          <w:p w14:paraId="60367F6A" w14:textId="77777777" w:rsidR="00E32051" w:rsidRDefault="00E32051" w:rsidP="00E32051">
            <w:pPr>
              <w:pStyle w:val="vgutTableText"/>
            </w:pPr>
            <w:r w:rsidRPr="00620083">
              <w:t>Пользователь авторизован в системе; за выбранный период есть хотя бы одна запись дневника питания.</w:t>
            </w:r>
          </w:p>
        </w:tc>
      </w:tr>
      <w:tr w:rsidR="00E32051" w14:paraId="7E735DFA" w14:textId="77777777" w:rsidTr="007B1D62">
        <w:tc>
          <w:tcPr>
            <w:tcW w:w="2263" w:type="dxa"/>
            <w:vAlign w:val="center"/>
          </w:tcPr>
          <w:p w14:paraId="436903B0" w14:textId="77777777" w:rsidR="00E32051" w:rsidRDefault="00E32051" w:rsidP="00E32051">
            <w:pPr>
              <w:pStyle w:val="vgutTableText"/>
            </w:pPr>
            <w:r>
              <w:t>Основной поток событий</w:t>
            </w:r>
          </w:p>
        </w:tc>
        <w:tc>
          <w:tcPr>
            <w:tcW w:w="7938" w:type="dxa"/>
          </w:tcPr>
          <w:p w14:paraId="2EBF5D84" w14:textId="77777777" w:rsidR="00E32051" w:rsidRDefault="00E32051" w:rsidP="00E32051">
            <w:pPr>
              <w:pStyle w:val="vgutTableText"/>
            </w:pPr>
            <w:r w:rsidRPr="00620083">
              <w:t>1. Пользователь открывает раздел «Профиль» и выбирает пункт «Экспорт дневника питания». 2. Пользователь задаёт период и формат выгрузки (PDF либо CSV). 3. Система формирует файл выгрузки со всеми записями дневника за выбранный период. 4. Система предоставляет пользователю сформированный файл для сохранения либо отправки.</w:t>
            </w:r>
          </w:p>
        </w:tc>
      </w:tr>
      <w:tr w:rsidR="00E32051" w14:paraId="4F3736C3" w14:textId="77777777" w:rsidTr="007B1D62">
        <w:tc>
          <w:tcPr>
            <w:tcW w:w="2263" w:type="dxa"/>
            <w:vAlign w:val="center"/>
          </w:tcPr>
          <w:p w14:paraId="2AE93589" w14:textId="77777777" w:rsidR="00E32051" w:rsidRDefault="00E32051" w:rsidP="00E32051">
            <w:pPr>
              <w:pStyle w:val="vgutTableText"/>
            </w:pPr>
            <w:r>
              <w:t>Альтернативный поток 1</w:t>
            </w:r>
          </w:p>
        </w:tc>
        <w:tc>
          <w:tcPr>
            <w:tcW w:w="7938" w:type="dxa"/>
          </w:tcPr>
          <w:p w14:paraId="4FB78A08" w14:textId="77777777" w:rsidR="00E32051" w:rsidRDefault="00E32051" w:rsidP="00E32051">
            <w:pPr>
              <w:pStyle w:val="vgutTableText"/>
            </w:pPr>
            <w:r w:rsidRPr="00620083">
              <w:t>На шаге 3 за выбранный период отсутствуют записи дневника питания – система сообщает об отсутствии данных и не формирует пустой файл.</w:t>
            </w:r>
          </w:p>
        </w:tc>
      </w:tr>
      <w:tr w:rsidR="00E32051" w14:paraId="5B18E306" w14:textId="77777777" w:rsidTr="007B1D62">
        <w:tc>
          <w:tcPr>
            <w:tcW w:w="2263" w:type="dxa"/>
            <w:vAlign w:val="center"/>
          </w:tcPr>
          <w:p w14:paraId="143CB939" w14:textId="77777777" w:rsidR="00E32051" w:rsidRDefault="00E32051" w:rsidP="00E32051">
            <w:pPr>
              <w:pStyle w:val="vgutTableText"/>
            </w:pPr>
            <w:r>
              <w:t>Постусловие</w:t>
            </w:r>
          </w:p>
        </w:tc>
        <w:tc>
          <w:tcPr>
            <w:tcW w:w="7938" w:type="dxa"/>
          </w:tcPr>
          <w:p w14:paraId="789A8623" w14:textId="77777777" w:rsidR="00E32051" w:rsidRDefault="00E32051" w:rsidP="00E32051">
            <w:pPr>
              <w:pStyle w:val="vgutTableText"/>
            </w:pPr>
            <w:r w:rsidRPr="00620083">
              <w:t>Файл выгрузки дневника питания за период сформирован и передан пользователю.</w:t>
            </w:r>
          </w:p>
        </w:tc>
      </w:tr>
      <w:tr w:rsidR="00E32051" w14:paraId="1B5F8351" w14:textId="77777777" w:rsidTr="007B1D62">
        <w:tc>
          <w:tcPr>
            <w:tcW w:w="2263" w:type="dxa"/>
            <w:vAlign w:val="center"/>
          </w:tcPr>
          <w:p w14:paraId="64CA5630" w14:textId="77777777" w:rsidR="00E32051" w:rsidRDefault="00E32051" w:rsidP="00E32051">
            <w:pPr>
              <w:pStyle w:val="vgutTableText"/>
            </w:pPr>
            <w:r>
              <w:t>Специальные требования</w:t>
            </w:r>
          </w:p>
        </w:tc>
        <w:tc>
          <w:tcPr>
            <w:tcW w:w="7938" w:type="dxa"/>
          </w:tcPr>
          <w:p w14:paraId="415956B0" w14:textId="77777777" w:rsidR="00E32051" w:rsidRDefault="00E32051" w:rsidP="00E32051">
            <w:pPr>
              <w:pStyle w:val="vgutTableText"/>
            </w:pPr>
            <w:r w:rsidRPr="00620083">
              <w:t>Формирование выгрузки не должно превышать 5 секунд для периода длительностью до 90 дней.</w:t>
            </w:r>
          </w:p>
        </w:tc>
      </w:tr>
    </w:tbl>
    <w:p w14:paraId="3A3D8B0D" w14:textId="77777777" w:rsidR="00E32051" w:rsidRPr="00E32051" w:rsidRDefault="00E32051" w:rsidP="00E32051"/>
    <w:sectPr w:rsidR="00E32051" w:rsidRPr="00E32051" w:rsidSect="00CD462B">
      <w:headerReference w:type="default" r:id="rId17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E31A8" w14:textId="77777777" w:rsidR="00DC598E" w:rsidRDefault="00DC598E">
      <w:pPr>
        <w:spacing w:before="0" w:line="240" w:lineRule="auto"/>
      </w:pPr>
      <w:r>
        <w:separator/>
      </w:r>
    </w:p>
  </w:endnote>
  <w:endnote w:type="continuationSeparator" w:id="0">
    <w:p w14:paraId="0EA8328B" w14:textId="77777777" w:rsidR="00DC598E" w:rsidRDefault="00DC598E">
      <w:pPr>
        <w:spacing w:before="0" w:line="240" w:lineRule="auto"/>
      </w:pPr>
      <w:r>
        <w:continuationSeparator/>
      </w:r>
    </w:p>
  </w:endnote>
  <w:endnote w:type="continuationNotice" w:id="1">
    <w:p w14:paraId="6E5AA401" w14:textId="77777777" w:rsidR="00DC598E" w:rsidRDefault="00DC598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A218" w14:textId="77777777" w:rsidR="00DC598E" w:rsidRDefault="00DC598E" w:rsidP="00990EAC">
      <w:pPr>
        <w:spacing w:before="0" w:line="240" w:lineRule="auto"/>
      </w:pPr>
      <w:r>
        <w:separator/>
      </w:r>
    </w:p>
  </w:footnote>
  <w:footnote w:type="continuationSeparator" w:id="0">
    <w:p w14:paraId="022E7A34" w14:textId="77777777" w:rsidR="00DC598E" w:rsidRDefault="00DC598E" w:rsidP="00990EAC">
      <w:pPr>
        <w:spacing w:before="0" w:line="240" w:lineRule="auto"/>
      </w:pPr>
      <w:r>
        <w:continuationSeparator/>
      </w:r>
    </w:p>
  </w:footnote>
  <w:footnote w:type="continuationNotice" w:id="1">
    <w:p w14:paraId="07B3E4A1" w14:textId="77777777" w:rsidR="00DC598E" w:rsidRDefault="00DC598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E9D2" w14:textId="77777777"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4869C4ED" w14:textId="77777777"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67E7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4FE0"/>
    <w:rsid w:val="001157C8"/>
    <w:rsid w:val="00121249"/>
    <w:rsid w:val="001223A9"/>
    <w:rsid w:val="001238DC"/>
    <w:rsid w:val="001275E2"/>
    <w:rsid w:val="00127A5A"/>
    <w:rsid w:val="0013162A"/>
    <w:rsid w:val="0013287A"/>
    <w:rsid w:val="00134318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349BB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26C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E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4DF7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D257F"/>
    <w:rsid w:val="006D316F"/>
    <w:rsid w:val="006D422E"/>
    <w:rsid w:val="006D46A3"/>
    <w:rsid w:val="006D5711"/>
    <w:rsid w:val="006D7E86"/>
    <w:rsid w:val="006E1E91"/>
    <w:rsid w:val="006E48D1"/>
    <w:rsid w:val="006E4EA7"/>
    <w:rsid w:val="006E62EB"/>
    <w:rsid w:val="006E6A2C"/>
    <w:rsid w:val="006E782A"/>
    <w:rsid w:val="006E7B7F"/>
    <w:rsid w:val="006F512D"/>
    <w:rsid w:val="00701501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AA9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67A26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61B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7A"/>
    <w:rsid w:val="009F458B"/>
    <w:rsid w:val="009F59D7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477A7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542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57301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2E9A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98E"/>
    <w:rsid w:val="00DC5FE1"/>
    <w:rsid w:val="00DD1532"/>
    <w:rsid w:val="00DD19BC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DF38B6"/>
    <w:rsid w:val="00E02E0B"/>
    <w:rsid w:val="00E0593E"/>
    <w:rsid w:val="00E14A47"/>
    <w:rsid w:val="00E208B0"/>
    <w:rsid w:val="00E22132"/>
    <w:rsid w:val="00E24D98"/>
    <w:rsid w:val="00E252EC"/>
    <w:rsid w:val="00E26720"/>
    <w:rsid w:val="00E268C4"/>
    <w:rsid w:val="00E316F6"/>
    <w:rsid w:val="00E32051"/>
    <w:rsid w:val="00E36DF7"/>
    <w:rsid w:val="00E41AEE"/>
    <w:rsid w:val="00E42E56"/>
    <w:rsid w:val="00E431A6"/>
    <w:rsid w:val="00E4794F"/>
    <w:rsid w:val="00E508A7"/>
    <w:rsid w:val="00E50F28"/>
    <w:rsid w:val="00E515E1"/>
    <w:rsid w:val="00E51C03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4C30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1039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F1AE6A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E3205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0</TotalTime>
  <Pages>3</Pages>
  <Words>1657</Words>
  <Characters>9448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cans1z</cp:lastModifiedBy>
  <cp:revision>2</cp:revision>
  <cp:lastPrinted>2025-04-03T08:40:00Z</cp:lastPrinted>
  <dcterms:created xsi:type="dcterms:W3CDTF">2026-10-24T06:36:00Z</dcterms:created>
  <dcterms:modified xsi:type="dcterms:W3CDTF">2026-10-24T06:36:00Z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